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4D9F1" w14:textId="032B01F3" w:rsidR="009C039F" w:rsidRPr="009C039F" w:rsidRDefault="009C039F" w:rsidP="00065D15">
      <w:pPr>
        <w:tabs>
          <w:tab w:val="left" w:pos="2580"/>
          <w:tab w:val="left" w:pos="4740"/>
        </w:tabs>
        <w:spacing w:after="0"/>
        <w:rPr>
          <w:rStyle w:val="Style1"/>
          <w:b w:val="0"/>
          <w:bCs/>
          <w:i w:val="0"/>
          <w:iCs/>
        </w:rPr>
      </w:pPr>
      <w:r w:rsidRPr="009C039F">
        <w:rPr>
          <w:rStyle w:val="Style1"/>
          <w:b w:val="0"/>
          <w:bCs/>
          <w:i w:val="0"/>
          <w:iCs/>
        </w:rPr>
        <w:t>Program Area Focus:</w:t>
      </w:r>
      <w:r>
        <w:rPr>
          <w:rStyle w:val="Style1"/>
          <w:b w:val="0"/>
          <w:bCs/>
          <w:i w:val="0"/>
          <w:iCs/>
        </w:rPr>
        <w:t xml:space="preserve"> </w:t>
      </w:r>
      <w:r w:rsidRPr="009C039F">
        <w:rPr>
          <w:rStyle w:val="Style1"/>
        </w:rPr>
        <w:t xml:space="preserve"> </w:t>
      </w:r>
      <w:sdt>
        <w:sdtPr>
          <w:rPr>
            <w:rStyle w:val="Style1"/>
          </w:rPr>
          <w:alias w:val="Program Area Focus"/>
          <w:tag w:val="Program Area Focus"/>
          <w:id w:val="-253354979"/>
          <w:placeholder>
            <w:docPart w:val="433C343171830E45A336794E8C3A03D4"/>
          </w:placeholder>
          <w:comboBox>
            <w:listItem w:value="Choose an item."/>
            <w:listItem w:displayText="Bigger and Better Business" w:value="Bigger and Better Business"/>
            <w:listItem w:displayText="Education" w:value="Education"/>
            <w:listItem w:displayText="Membership" w:value="Membership"/>
            <w:listItem w:displayText="Sigma Beta Club" w:value="Sigma Beta Club"/>
            <w:listItem w:displayText="Social Action" w:value="Social Action"/>
          </w:comboBox>
        </w:sdtPr>
        <w:sdtEndPr>
          <w:rPr>
            <w:rStyle w:val="Style1"/>
          </w:rPr>
        </w:sdtEndPr>
        <w:sdtContent>
          <w:r w:rsidR="00D012C8">
            <w:rPr>
              <w:rStyle w:val="Style1"/>
            </w:rPr>
            <w:t>Education</w:t>
          </w:r>
        </w:sdtContent>
      </w:sdt>
    </w:p>
    <w:p w14:paraId="2DF9B2FE" w14:textId="77777777" w:rsidR="00375F7F" w:rsidRDefault="009C039F" w:rsidP="009C039F">
      <w:pPr>
        <w:tabs>
          <w:tab w:val="left" w:pos="2580"/>
          <w:tab w:val="left" w:pos="4125"/>
          <w:tab w:val="left" w:pos="4740"/>
          <w:tab w:val="left" w:pos="507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Black Spend Event?</w:t>
      </w:r>
      <w:r w:rsidR="00542FC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6742630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201D3">
            <w:rPr>
              <w:rFonts w:ascii="MS Gothic" w:eastAsia="MS Gothic" w:hAnsi="MS Gothic" w:cs="Times New Roman" w:hint="eastAsia"/>
              <w:sz w:val="24"/>
              <w:szCs w:val="24"/>
            </w:rPr>
            <w:t>☐</w:t>
          </w:r>
        </w:sdtContent>
      </w:sdt>
      <w:r w:rsidR="00594211">
        <w:rPr>
          <w:rFonts w:ascii="Times New Roman" w:eastAsia="Times New Roman" w:hAnsi="Times New Roman" w:cs="Times New Roman"/>
          <w:sz w:val="24"/>
          <w:szCs w:val="24"/>
        </w:rPr>
        <w:tab/>
      </w:r>
      <w:r w:rsidR="00594211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Amount: </w:t>
      </w:r>
      <w:r w:rsidRPr="009C0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Style w:val="Strong"/>
          </w:rPr>
          <w:alias w:val="If this is a Black Spend Event, enter the amount"/>
          <w:tag w:val="If this is a Black Spend Event, enter the amount"/>
          <w:id w:val="-2072100709"/>
          <w:lock w:val="sdtLocked"/>
          <w:placeholder>
            <w:docPart w:val="47170384651AAF4E887504896058814F"/>
          </w:placeholder>
          <w:showingPlcHdr/>
        </w:sdtPr>
        <w:sdtEndPr>
          <w:rPr>
            <w:rStyle w:val="DefaultParagraphFont"/>
            <w:rFonts w:ascii="Times New Roman" w:eastAsia="Times New Roman" w:hAnsi="Times New Roman" w:cs="Times New Roman"/>
            <w:b w:val="0"/>
            <w:bCs w:val="0"/>
            <w:sz w:val="24"/>
            <w:szCs w:val="24"/>
          </w:rPr>
        </w:sdtEndPr>
        <w:sdtContent>
          <w:r w:rsidR="00173EAF">
            <w:rPr>
              <w:rStyle w:val="PlaceholderText"/>
            </w:rPr>
            <w:t>Enter a decimal amount</w:t>
          </w:r>
        </w:sdtContent>
      </w:sdt>
    </w:p>
    <w:p w14:paraId="5F5475D7" w14:textId="77777777" w:rsidR="008E410D" w:rsidRDefault="008E410D" w:rsidP="00B17A08">
      <w:pPr>
        <w:tabs>
          <w:tab w:val="left" w:pos="354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639A274" w14:textId="0EFD17AD" w:rsidR="00B17A08" w:rsidRPr="00C8796C" w:rsidRDefault="00594211" w:rsidP="00B17A08">
      <w:pPr>
        <w:tabs>
          <w:tab w:val="left" w:pos="3540"/>
        </w:tabs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Date: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-1118523958"/>
          <w:placeholder>
            <w:docPart w:val="E39279D9A062964598E48233AEA8F729"/>
          </w:placeholder>
          <w:date w:fullDate="2021-09-26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012C8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9/26/2021</w:t>
          </w:r>
        </w:sdtContent>
      </w:sdt>
      <w:r w:rsidR="00B17A08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B17A08">
        <w:rPr>
          <w:rFonts w:ascii="Times New Roman" w:eastAsia="Times New Roman" w:hAnsi="Times New Roman" w:cs="Times New Roman"/>
          <w:sz w:val="24"/>
          <w:szCs w:val="24"/>
        </w:rPr>
        <w:t xml:space="preserve">Location: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1854254058"/>
          <w:placeholder>
            <w:docPart w:val="7318BAD5EBC3684A84E1C1C796B0ED11"/>
          </w:placeholder>
        </w:sdtPr>
        <w:sdtEndPr/>
        <w:sdtContent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Virtual</w:t>
          </w:r>
        </w:sdtContent>
      </w:sdt>
    </w:p>
    <w:p w14:paraId="2C1A24D1" w14:textId="77777777" w:rsidR="00095542" w:rsidRDefault="000955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033641" w14:textId="024448BA" w:rsidR="00A543AE" w:rsidRDefault="004D3B3F" w:rsidP="004024E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-1555537697"/>
          <w:placeholder>
            <w:docPart w:val="CC16F07E8C8FCD4DA42DEE9B59FF5829"/>
          </w:placeholder>
          <w:date w:fullDate="2021-09-16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012C8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9/16/2021</w:t>
          </w:r>
        </w:sdtContent>
      </w:sdt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="0074763F">
        <w:rPr>
          <w:rFonts w:ascii="Times New Roman" w:eastAsia="Times New Roman" w:hAnsi="Times New Roman" w:cs="Times New Roman"/>
          <w:sz w:val="24"/>
          <w:szCs w:val="24"/>
        </w:rPr>
        <w:t>Brothers</w:t>
      </w:r>
      <w:proofErr w:type="gramEnd"/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of the Eta Chapter of Phi Beta Sigma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 Fraternity Incorporated</w:t>
      </w:r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466351674"/>
          <w:placeholder>
            <w:docPart w:val="66A9ECC3E808664F88C8F8DEC256EBBF"/>
          </w:placeholder>
        </w:sdtPr>
        <w:sdtEndPr>
          <w:rPr>
            <w:i/>
            <w:iCs/>
          </w:rPr>
        </w:sdtEndPr>
        <w:sdtContent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>host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ed</w:t>
          </w:r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a program</w:t>
          </w:r>
          <w:r w:rsidR="00997DF6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called “Know Your Status”, </w:t>
          </w:r>
          <w:r w:rsidR="00997DF6" w:rsidRPr="00997DF6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geared towards educating students on the benefits of sexual health, and why proper sexual hygiene is so important. </w:t>
          </w:r>
          <w:proofErr w:type="gramStart"/>
          <w:r w:rsidR="00997DF6" w:rsidRPr="00997DF6">
            <w:rPr>
              <w:rFonts w:ascii="Times New Roman" w:eastAsia="Times New Roman" w:hAnsi="Times New Roman" w:cs="Times New Roman"/>
              <w:sz w:val="24"/>
              <w:szCs w:val="24"/>
            </w:rPr>
            <w:t>Also</w:t>
          </w:r>
          <w:proofErr w:type="gramEnd"/>
          <w:r w:rsidR="00997DF6" w:rsidRPr="00997DF6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r w:rsidR="00997DF6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to </w:t>
          </w:r>
          <w:r w:rsidR="00997DF6" w:rsidRPr="00997DF6">
            <w:rPr>
              <w:rFonts w:ascii="Times New Roman" w:eastAsia="Times New Roman" w:hAnsi="Times New Roman" w:cs="Times New Roman"/>
              <w:sz w:val="24"/>
              <w:szCs w:val="24"/>
            </w:rPr>
            <w:t>learn about where on campus you can go for proper protection, check-ups, and more information.</w:t>
          </w:r>
          <w:r w:rsidR="00997DF6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</w:sdtContent>
      </w:sdt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45044C" w14:textId="73F59EDD" w:rsidR="00A543AE" w:rsidRPr="00526FC7" w:rsidRDefault="00A543AE" w:rsidP="008F792F">
      <w:pPr>
        <w:tabs>
          <w:tab w:val="left" w:pos="252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543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Goal: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369421812"/>
          <w:placeholder>
            <w:docPart w:val="64565A757B39474DB99CADF1CC12D5AE"/>
          </w:placeholder>
        </w:sdtPr>
        <w:sdtEndPr/>
        <w:sdtContent>
          <w:r w:rsidR="00D012C8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 xml:space="preserve">To </w:t>
          </w:r>
          <w:r w:rsidR="00997DF6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educate students on the benefits of sexual health.</w:t>
          </w:r>
        </w:sdtContent>
      </w:sdt>
      <w:r w:rsidR="008F792F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page" w:tblpX="2746" w:tblpY="140"/>
        <w:tblW w:w="0" w:type="auto"/>
        <w:tblLook w:val="04A0" w:firstRow="1" w:lastRow="0" w:firstColumn="1" w:lastColumn="0" w:noHBand="0" w:noVBand="1"/>
      </w:tblPr>
      <w:tblGrid>
        <w:gridCol w:w="3415"/>
        <w:gridCol w:w="1715"/>
        <w:gridCol w:w="1435"/>
        <w:gridCol w:w="2036"/>
      </w:tblGrid>
      <w:tr w:rsidR="002D0BC2" w14:paraId="3B727955" w14:textId="77777777" w:rsidTr="002D0BC2">
        <w:trPr>
          <w:trHeight w:val="312"/>
        </w:trPr>
        <w:tc>
          <w:tcPr>
            <w:tcW w:w="3415" w:type="dxa"/>
            <w:tcBorders>
              <w:top w:val="nil"/>
              <w:left w:val="nil"/>
              <w:bottom w:val="nil"/>
            </w:tcBorders>
          </w:tcPr>
          <w:p w14:paraId="02C2C9A8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Natl Partner Fundraising Event?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14:paraId="05BEE7AF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Health Event?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 w14:paraId="07CADA27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BBB Event?</w:t>
            </w:r>
          </w:p>
        </w:tc>
        <w:tc>
          <w:tcPr>
            <w:tcW w:w="2036" w:type="dxa"/>
            <w:tcBorders>
              <w:top w:val="nil"/>
              <w:bottom w:val="nil"/>
              <w:right w:val="nil"/>
            </w:tcBorders>
          </w:tcPr>
          <w:p w14:paraId="0C1FCFC5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Education Event?</w:t>
            </w:r>
          </w:p>
        </w:tc>
      </w:tr>
      <w:tr w:rsidR="002D0BC2" w14:paraId="40BA0CA4" w14:textId="77777777" w:rsidTr="002D0BC2">
        <w:trPr>
          <w:trHeight w:val="308"/>
        </w:trPr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6467914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3415" w:type="dxa"/>
                <w:tcBorders>
                  <w:top w:val="nil"/>
                  <w:left w:val="nil"/>
                  <w:bottom w:val="nil"/>
                </w:tcBorders>
              </w:tcPr>
              <w:p w14:paraId="31A590BB" w14:textId="77777777" w:rsidR="00D33386" w:rsidRDefault="00526FC7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☐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044286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715" w:type="dxa"/>
                <w:tcBorders>
                  <w:top w:val="nil"/>
                  <w:bottom w:val="nil"/>
                </w:tcBorders>
              </w:tcPr>
              <w:p w14:paraId="37AE1ED7" w14:textId="6C6ED5BF" w:rsidR="00D33386" w:rsidRDefault="00D012C8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☒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23500147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35" w:type="dxa"/>
                <w:tcBorders>
                  <w:top w:val="nil"/>
                  <w:bottom w:val="nil"/>
                </w:tcBorders>
              </w:tcPr>
              <w:p w14:paraId="2DE1EDD5" w14:textId="77777777" w:rsidR="00D33386" w:rsidRDefault="002D0BC2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☐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42071731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2036" w:type="dxa"/>
                <w:tcBorders>
                  <w:top w:val="nil"/>
                  <w:bottom w:val="nil"/>
                  <w:right w:val="nil"/>
                </w:tcBorders>
              </w:tcPr>
              <w:p w14:paraId="4F6DC20B" w14:textId="03A4A656" w:rsidR="00D33386" w:rsidRDefault="00D012C8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☒</w:t>
                </w:r>
              </w:p>
            </w:tc>
          </w:sdtContent>
        </w:sdt>
      </w:tr>
    </w:tbl>
    <w:p w14:paraId="3C83D7F4" w14:textId="6B9BBFCC" w:rsidR="00D33386" w:rsidRDefault="00D33386" w:rsidP="004024E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Was there an Outside Speaker/Moderator?</w:t>
      </w:r>
      <w:r w:rsidR="00542F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101831415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997DF6">
            <w:rPr>
              <w:rFonts w:ascii="MS Gothic" w:eastAsia="MS Gothic" w:hAnsi="MS Gothic" w:cs="Times New Roman" w:hint="eastAsia"/>
              <w:sz w:val="24"/>
              <w:szCs w:val="24"/>
            </w:rPr>
            <w:t>☒</w:t>
          </w:r>
        </w:sdtContent>
      </w:sdt>
    </w:p>
    <w:p w14:paraId="29008675" w14:textId="77777777" w:rsidR="00A543AE" w:rsidRDefault="00A543AE" w:rsidP="00A7276B">
      <w:pPr>
        <w:tabs>
          <w:tab w:val="left" w:pos="321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Were funds dispersed?</w:t>
      </w:r>
      <w:r w:rsidR="00B148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48E4">
        <w:rPr>
          <w:rStyle w:val="Strong"/>
        </w:rPr>
        <w:t xml:space="preserve"> </w:t>
      </w:r>
      <w:sdt>
        <w:sdtPr>
          <w:rPr>
            <w:rStyle w:val="Strong"/>
          </w:rPr>
          <w:id w:val="-2091132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Strong"/>
          </w:rPr>
        </w:sdtEndPr>
        <w:sdtContent>
          <w:r w:rsidR="00526FC7">
            <w:rPr>
              <w:rStyle w:val="Strong"/>
              <w:rFonts w:ascii="MS Gothic" w:eastAsia="MS Gothic" w:hAnsi="MS Gothic" w:hint="eastAsia"/>
            </w:rPr>
            <w:t>☐</w:t>
          </w:r>
        </w:sdtContent>
      </w:sdt>
    </w:p>
    <w:p w14:paraId="1432EFAD" w14:textId="77777777" w:rsidR="00A543AE" w:rsidRDefault="00A543AE" w:rsidP="00A543AE">
      <w:pPr>
        <w:tabs>
          <w:tab w:val="left" w:pos="2130"/>
          <w:tab w:val="left" w:pos="2340"/>
          <w:tab w:val="left" w:pos="2880"/>
          <w:tab w:val="left" w:pos="3600"/>
          <w:tab w:val="left" w:pos="4320"/>
          <w:tab w:val="left" w:pos="481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Disbursement Type: </w:t>
      </w:r>
      <w:r w:rsidRPr="00A54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Style w:val="Strong"/>
          </w:rPr>
          <w:alias w:val="Disbursement Type"/>
          <w:tag w:val="Disbursement Type"/>
          <w:id w:val="368035449"/>
          <w:placeholder>
            <w:docPart w:val="F6FB6E09BBE4A74C9FCE377E8646675A"/>
          </w:placeholder>
          <w:showingPlcHdr/>
          <w:comboBox>
            <w:listItem w:value="Choose an item."/>
            <w:listItem w:displayText="Donation to Entity" w:value="Donation to Entity"/>
            <w:listItem w:displayText="Scholarship to a Student" w:value="Scholarship to a Student"/>
          </w:comboBox>
        </w:sdtPr>
        <w:sdtEndPr>
          <w:rPr>
            <w:rStyle w:val="Strong"/>
          </w:rPr>
        </w:sdtEndPr>
        <w:sdtContent>
          <w:r w:rsidR="00526FC7" w:rsidRPr="00D65A10">
            <w:rPr>
              <w:rStyle w:val="PlaceholderText"/>
            </w:rPr>
            <w:t>Choose an item.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</w:p>
    <w:p w14:paraId="01218A08" w14:textId="77777777" w:rsidR="00A543AE" w:rsidRDefault="00A543AE" w:rsidP="00A543AE">
      <w:pPr>
        <w:tabs>
          <w:tab w:val="left" w:pos="2130"/>
          <w:tab w:val="left" w:pos="2340"/>
          <w:tab w:val="left" w:pos="2880"/>
          <w:tab w:val="left" w:pos="3600"/>
          <w:tab w:val="left" w:pos="4320"/>
          <w:tab w:val="left" w:pos="481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Funds Recipient:  </w:t>
      </w:r>
      <w:sdt>
        <w:sdtPr>
          <w:rPr>
            <w:rStyle w:val="Strong"/>
          </w:rPr>
          <w:alias w:val="Funds Recipient"/>
          <w:tag w:val="Funds Recipient"/>
          <w:id w:val="1700667999"/>
          <w:placeholder>
            <w:docPart w:val="8A80B9F45B14BA45BB77A22D1CA845B7"/>
          </w:placeholder>
          <w:showingPlcHdr/>
          <w:comboBox>
            <w:listItem w:value="Choose an item."/>
            <w:listItem w:displayText="American Cancer Society" w:value="American Cancer Society"/>
            <w:listItem w:displayText="March of Dimes" w:value="March of Dimes"/>
            <w:listItem w:displayText="Other Non-Profit (please name)" w:value="Other Non-Profit (please name)"/>
            <w:listItem w:displayText="Phi Beta Sigma National Foundation" w:value="Phi Beta Sigma National Foundation"/>
            <w:listItem w:displayText="Scholarship Recipient(s)" w:value="Scholarship Recipient(s)"/>
            <w:listItem w:displayText="Sigma Beta Club Foundation" w:value="Sigma Beta Club Foundation"/>
          </w:comboBox>
        </w:sdtPr>
        <w:sdtEndPr>
          <w:rPr>
            <w:rStyle w:val="Strong"/>
          </w:rPr>
        </w:sdtEndPr>
        <w:sdtContent>
          <w:r w:rsidR="00526FC7" w:rsidRPr="00D65A10">
            <w:rPr>
              <w:rStyle w:val="PlaceholderText"/>
            </w:rPr>
            <w:t>Choose an item.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EB901A3" w14:textId="77777777" w:rsidR="007E1CA4" w:rsidRDefault="007E1CA4" w:rsidP="007E1CA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Amount Dispersed: </w:t>
      </w:r>
      <w:sdt>
        <w:sdtPr>
          <w:rPr>
            <w:rStyle w:val="Strong"/>
          </w:rPr>
          <w:alias w:val="Amount Dispersed"/>
          <w:tag w:val="Amount Dispersed"/>
          <w:id w:val="985436781"/>
          <w:placeholder>
            <w:docPart w:val="F316A748AED29A40829F1F4525C29A7B"/>
          </w:placeholder>
          <w:showingPlcHdr/>
        </w:sdtPr>
        <w:sdtEndPr>
          <w:rPr>
            <w:rStyle w:val="Strong"/>
          </w:rPr>
        </w:sdtEndPr>
        <w:sdtContent>
          <w:r w:rsidR="00526FC7">
            <w:rPr>
              <w:rStyle w:val="PlaceholderText"/>
            </w:rPr>
            <w:t>Enter amount.</w:t>
          </w:r>
        </w:sdtContent>
      </w:sdt>
    </w:p>
    <w:p w14:paraId="1A80B4EB" w14:textId="77777777" w:rsidR="00A543AE" w:rsidRDefault="00A543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A94D33" w14:textId="67BB57ED" w:rsidR="00306AE3" w:rsidRPr="0095593B" w:rsidRDefault="007476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brothers were involved in the program: </w:t>
      </w:r>
      <w:sdt>
        <w:sdtPr>
          <w:rPr>
            <w:rFonts w:ascii="Times New Roman" w:eastAsia="Times New Roman" w:hAnsi="Times New Roman" w:cs="Times New Roman"/>
            <w:i/>
            <w:iCs/>
            <w:sz w:val="24"/>
            <w:szCs w:val="24"/>
          </w:rPr>
          <w:id w:val="111868187"/>
          <w:placeholder>
            <w:docPart w:val="4FD87F5140134F4988BA52DFF0751D16"/>
          </w:placeholder>
        </w:sdtPr>
        <w:sdtEndPr/>
        <w:sdtContent>
          <w:r w:rsidR="00D012C8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15</w:t>
          </w:r>
        </w:sdtContent>
      </w:sdt>
      <w:r w:rsidR="00B823E4">
        <w:rPr>
          <w:rFonts w:ascii="Times New Roman" w:eastAsia="Times New Roman" w:hAnsi="Times New Roman" w:cs="Times New Roman"/>
          <w:sz w:val="24"/>
          <w:szCs w:val="24"/>
        </w:rPr>
        <w:t xml:space="preserve"> brothers participated in this effort.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 Out of that number, </w:t>
      </w:r>
      <w:sdt>
        <w:sdtPr>
          <w:rPr>
            <w:rFonts w:ascii="Times New Roman" w:eastAsia="Times New Roman" w:hAnsi="Times New Roman" w:cs="Times New Roman"/>
            <w:i/>
            <w:iCs/>
            <w:sz w:val="24"/>
            <w:szCs w:val="24"/>
          </w:rPr>
          <w:id w:val="-1276241909"/>
          <w:placeholder>
            <w:docPart w:val="5D0DB485DBFED448807FC8768DC6925F"/>
          </w:placeholder>
          <w:text/>
        </w:sdtPr>
        <w:sdtEndPr/>
        <w:sdtContent>
          <w:r w:rsidR="00D012C8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3</w:t>
          </w:r>
        </w:sdtContent>
      </w:sdt>
      <w:r w:rsidR="0095593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>provided materials.</w:t>
      </w:r>
    </w:p>
    <w:p w14:paraId="38036F5A" w14:textId="77777777" w:rsidR="007E1CA4" w:rsidRDefault="007E1CA4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D390A8" w14:textId="74AFD523" w:rsidR="008409E8" w:rsidRDefault="0074763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Total Number of Hours Served: </w:t>
      </w:r>
      <w:sdt>
        <w:sdtPr>
          <w:rPr>
            <w:rFonts w:ascii="Times New Roman" w:eastAsia="Times New Roman" w:hAnsi="Times New Roman" w:cs="Times New Roman"/>
            <w:b/>
            <w:sz w:val="24"/>
            <w:szCs w:val="24"/>
          </w:rPr>
          <w:alias w:val="Number of Service Hours"/>
          <w:tag w:val="Number of Service Hours"/>
          <w:id w:val="-1426657407"/>
          <w:placeholder>
            <w:docPart w:val="4FD87F5140134F4988BA52DFF0751D16"/>
          </w:placeholder>
        </w:sdtPr>
        <w:sdtEndPr/>
        <w:sdtContent>
          <w:r w:rsidR="00464DF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1</w:t>
          </w:r>
        </w:sdtContent>
      </w:sdt>
      <w:r w:rsidR="00B823E4">
        <w:rPr>
          <w:rFonts w:ascii="Times New Roman" w:eastAsia="Times New Roman" w:hAnsi="Times New Roman" w:cs="Times New Roman"/>
          <w:b/>
          <w:sz w:val="24"/>
          <w:szCs w:val="24"/>
        </w:rPr>
        <w:t xml:space="preserve"> hours </w:t>
      </w:r>
    </w:p>
    <w:sdt>
      <w:sdtPr>
        <w:rPr>
          <w:rFonts w:ascii="Times New Roman" w:eastAsia="Times New Roman" w:hAnsi="Times New Roman" w:cs="Times New Roman"/>
          <w:b/>
          <w:sz w:val="24"/>
          <w:szCs w:val="24"/>
        </w:rPr>
        <w:id w:val="-1533643007"/>
        <w:picture/>
      </w:sdtPr>
      <w:sdtEndPr/>
      <w:sdtContent>
        <w:p w14:paraId="2D616961" w14:textId="77777777" w:rsidR="00306AE3" w:rsidRDefault="009C6143" w:rsidP="008409E8">
          <w:pPr>
            <w:spacing w:after="0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</w:rPr>
            <w:drawing>
              <wp:inline distT="0" distB="0" distL="0" distR="0" wp14:anchorId="5DED5BD2" wp14:editId="74ECE5FF">
                <wp:extent cx="4988560" cy="1884566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1411" cy="18969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D147AE5" w14:textId="56CE3F3C" w:rsidR="005A4682" w:rsidRDefault="005A4682" w:rsidP="005A4682">
      <w:pPr>
        <w:spacing w:line="240" w:lineRule="auto"/>
        <w:rPr>
          <w:rStyle w:val="Strong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Success: </w:t>
      </w:r>
      <w:sdt>
        <w:sdtPr>
          <w:rPr>
            <w:rStyle w:val="Strong"/>
          </w:rPr>
          <w:id w:val="281089393"/>
          <w:placeholder>
            <w:docPart w:val="1FB89EC192C24241B8C208821CCA27F2"/>
          </w:placeholder>
          <w:comboBox>
            <w:listItem w:value="Choose an item."/>
            <w:listItem w:displayText="Excellent" w:value="Excellent"/>
            <w:listItem w:displayText="Fair" w:value="Fair"/>
            <w:listItem w:displayText="Good" w:value="Good"/>
            <w:listItem w:displayText="Poor" w:value="Poor"/>
          </w:comboBox>
        </w:sdtPr>
        <w:sdtEndPr>
          <w:rPr>
            <w:rStyle w:val="Strong"/>
          </w:rPr>
        </w:sdtEndPr>
        <w:sdtContent>
          <w:r w:rsidR="00D012C8">
            <w:rPr>
              <w:rStyle w:val="Strong"/>
            </w:rPr>
            <w:t>Excellent</w:t>
          </w:r>
        </w:sdtContent>
      </w:sdt>
    </w:p>
    <w:p w14:paraId="65BB4FB2" w14:textId="1DC70D02" w:rsidR="005A4682" w:rsidRPr="005A4682" w:rsidRDefault="005A4682" w:rsidP="005A4682">
      <w:pPr>
        <w:spacing w:line="240" w:lineRule="auto"/>
        <w:rPr>
          <w:b/>
          <w:bCs/>
        </w:rPr>
      </w:pPr>
      <w:r w:rsidRPr="005A468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Recommend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this program for the future? </w:t>
      </w:r>
      <w:sdt>
        <w:sdtPr>
          <w:rPr>
            <w:rStyle w:val="Strong"/>
          </w:rPr>
          <w:id w:val="1220475183"/>
          <w:placeholder>
            <w:docPart w:val="E03CD82E9F9FBE4CBCCE822B658C5E52"/>
          </w:placeholder>
          <w:comboBox>
            <w:listItem w:value="Choose an item."/>
            <w:listItem w:displayText="Not Recommend" w:value="Not Recommend"/>
            <w:listItem w:displayText="Recommend" w:value="Recommend"/>
            <w:listItem w:displayText="Strongly  Recommend" w:value="Strongly  Recommend"/>
          </w:comboBox>
        </w:sdtPr>
        <w:sdtEndPr>
          <w:rPr>
            <w:rStyle w:val="Strong"/>
          </w:rPr>
        </w:sdtEndPr>
        <w:sdtContent>
          <w:r w:rsidR="00D012C8">
            <w:rPr>
              <w:rStyle w:val="Strong"/>
            </w:rPr>
            <w:t>Recommend</w:t>
          </w:r>
        </w:sdtContent>
      </w:sdt>
    </w:p>
    <w:sectPr w:rsidR="005A4682" w:rsidRPr="005A468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3FD9B" w14:textId="77777777" w:rsidR="003008CD" w:rsidRDefault="003008CD">
      <w:pPr>
        <w:spacing w:after="0" w:line="240" w:lineRule="auto"/>
      </w:pPr>
      <w:r>
        <w:separator/>
      </w:r>
    </w:p>
  </w:endnote>
  <w:endnote w:type="continuationSeparator" w:id="0">
    <w:p w14:paraId="5E68D45A" w14:textId="77777777" w:rsidR="003008CD" w:rsidRDefault="00300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CFEA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i/>
        <w:color w:val="242490"/>
        <w:sz w:val="24"/>
        <w:szCs w:val="24"/>
      </w:rPr>
    </w:pPr>
    <w:r>
      <w:rPr>
        <w:rFonts w:ascii="Times New Roman" w:eastAsia="Times New Roman" w:hAnsi="Times New Roman" w:cs="Times New Roman"/>
        <w:b/>
        <w:i/>
        <w:color w:val="242490"/>
        <w:sz w:val="24"/>
        <w:szCs w:val="24"/>
      </w:rPr>
      <w:t>Culture for Service, Service for Humanity.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372EE" w14:textId="77777777" w:rsidR="003008CD" w:rsidRDefault="003008CD">
      <w:pPr>
        <w:spacing w:after="0" w:line="240" w:lineRule="auto"/>
      </w:pPr>
      <w:r>
        <w:separator/>
      </w:r>
    </w:p>
  </w:footnote>
  <w:footnote w:type="continuationSeparator" w:id="0">
    <w:p w14:paraId="17842FF7" w14:textId="77777777" w:rsidR="003008CD" w:rsidRDefault="00300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F0923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2B6B3A0" wp14:editId="0615B6C7">
          <wp:simplePos x="0" y="0"/>
          <wp:positionH relativeFrom="column">
            <wp:posOffset>-769619</wp:posOffset>
          </wp:positionH>
          <wp:positionV relativeFrom="paragraph">
            <wp:posOffset>-20319</wp:posOffset>
          </wp:positionV>
          <wp:extent cx="1411509" cy="1407795"/>
          <wp:effectExtent l="0" t="0" r="0" b="0"/>
          <wp:wrapSquare wrapText="bothSides" distT="0" distB="0" distL="114300" distR="114300"/>
          <wp:docPr id="22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1509" cy="14077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5AE702C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40"/>
        <w:szCs w:val="40"/>
      </w:rPr>
    </w:pPr>
    <w:r>
      <w:rPr>
        <w:rFonts w:ascii="Times New Roman" w:eastAsia="Times New Roman" w:hAnsi="Times New Roman" w:cs="Times New Roman"/>
        <w:b/>
        <w:color w:val="242490"/>
        <w:sz w:val="40"/>
        <w:szCs w:val="40"/>
      </w:rPr>
      <w:t>PHI BETA SIGMA FRATERNITY, INC.</w:t>
    </w:r>
  </w:p>
  <w:p w14:paraId="50123215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24"/>
        <w:szCs w:val="24"/>
      </w:rPr>
    </w:pPr>
    <w:r>
      <w:rPr>
        <w:rFonts w:ascii="Times New Roman" w:eastAsia="Times New Roman" w:hAnsi="Times New Roman" w:cs="Times New Roman"/>
        <w:b/>
        <w:color w:val="242490"/>
        <w:sz w:val="24"/>
        <w:szCs w:val="24"/>
      </w:rPr>
      <w:t>Eta Chapter | North Carolina A&amp;T State University | Greensboro, NC</w:t>
    </w:r>
  </w:p>
  <w:p w14:paraId="65183142" w14:textId="77777777" w:rsidR="00306AE3" w:rsidRDefault="00306A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24"/>
        <w:szCs w:val="24"/>
      </w:rPr>
    </w:pPr>
  </w:p>
  <w:p w14:paraId="6C26A4D0" w14:textId="77777777" w:rsidR="00306AE3" w:rsidRDefault="00306A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  <w:p w14:paraId="218DB8B9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A11A5DF" wp14:editId="62150A9E">
              <wp:simplePos x="0" y="0"/>
              <wp:positionH relativeFrom="column">
                <wp:posOffset>-723900</wp:posOffset>
              </wp:positionH>
              <wp:positionV relativeFrom="paragraph">
                <wp:posOffset>280035</wp:posOffset>
              </wp:positionV>
              <wp:extent cx="1400175" cy="7419975"/>
              <wp:effectExtent l="0" t="0" r="0" b="9525"/>
              <wp:wrapSquare wrapText="bothSides" distT="45720" distB="45720" distL="114300" distR="114300"/>
              <wp:docPr id="218" name="Rectangle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00175" cy="7419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45287D" w14:textId="77777777" w:rsidR="00306AE3" w:rsidRDefault="004D3B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  <w:t>Ahmad Joyner</w:t>
                          </w:r>
                        </w:p>
                        <w:p w14:paraId="642F1C20" w14:textId="77777777" w:rsidR="00306AE3" w:rsidRDefault="007476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President</w:t>
                          </w:r>
                        </w:p>
                        <w:p w14:paraId="7E56D3DC" w14:textId="77777777" w:rsidR="00306AE3" w:rsidRDefault="00306AE3">
                          <w:pPr>
                            <w:spacing w:line="240" w:lineRule="auto"/>
                            <w:textDirection w:val="btLr"/>
                          </w:pPr>
                        </w:p>
                        <w:p w14:paraId="640A8FC3" w14:textId="77777777" w:rsidR="00306AE3" w:rsidRDefault="004D3B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Nasir McDaniel-Moore</w:t>
                          </w:r>
                        </w:p>
                        <w:p w14:paraId="043A1AF6" w14:textId="77777777" w:rsidR="00306AE3" w:rsidRDefault="007476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 xml:space="preserve"> Vice President</w:t>
                          </w:r>
                        </w:p>
                        <w:p w14:paraId="44291128" w14:textId="77777777" w:rsidR="00306AE3" w:rsidRDefault="00306AE3">
                          <w:pPr>
                            <w:textDirection w:val="btLr"/>
                          </w:pPr>
                        </w:p>
                        <w:p w14:paraId="7683F170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Jordan Collins</w:t>
                          </w:r>
                        </w:p>
                        <w:p w14:paraId="3ED24196" w14:textId="77777777" w:rsidR="00306AE3" w:rsidRDefault="0074763F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  <w:vertAlign w:val="superscript"/>
                            </w:rPr>
                            <w:t>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 xml:space="preserve"> Vice President</w:t>
                          </w:r>
                        </w:p>
                        <w:p w14:paraId="232AE08D" w14:textId="77777777" w:rsidR="0075355A" w:rsidRDefault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</w:pPr>
                        </w:p>
                        <w:p w14:paraId="3EF53885" w14:textId="77777777" w:rsidR="0075355A" w:rsidRPr="00962E03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</w:pPr>
                          <w:r w:rsidRPr="00962E03"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  <w:t>Bryce Harris</w:t>
                          </w:r>
                        </w:p>
                        <w:p w14:paraId="6086221A" w14:textId="77777777" w:rsidR="00306AE3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  <w:t>Secretary</w:t>
                          </w:r>
                        </w:p>
                        <w:p w14:paraId="14D72CD8" w14:textId="77777777" w:rsidR="0075355A" w:rsidRPr="0075355A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</w:pPr>
                        </w:p>
                        <w:p w14:paraId="1DE01571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Joe White</w:t>
                          </w:r>
                        </w:p>
                        <w:p w14:paraId="38A341A7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Treasurer</w:t>
                          </w:r>
                        </w:p>
                        <w:p w14:paraId="6A1A86F2" w14:textId="77777777" w:rsidR="00306AE3" w:rsidRDefault="00306AE3">
                          <w:pPr>
                            <w:textDirection w:val="btLr"/>
                          </w:pPr>
                        </w:p>
                        <w:p w14:paraId="16B7E59B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Jeffrey McKenzie</w:t>
                          </w:r>
                        </w:p>
                        <w:p w14:paraId="27F0302B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BBB</w:t>
                          </w:r>
                        </w:p>
                        <w:p w14:paraId="4474B8B0" w14:textId="77777777" w:rsidR="00306AE3" w:rsidRDefault="00306AE3">
                          <w:pPr>
                            <w:textDirection w:val="btLr"/>
                          </w:pPr>
                        </w:p>
                        <w:p w14:paraId="4CDE1453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Curtis Shannon Jr.</w:t>
                          </w:r>
                        </w:p>
                        <w:p w14:paraId="7EBE8C90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Social Action</w:t>
                          </w:r>
                        </w:p>
                        <w:p w14:paraId="6F237D66" w14:textId="77777777" w:rsidR="00306AE3" w:rsidRDefault="00306AE3">
                          <w:pPr>
                            <w:textDirection w:val="btLr"/>
                          </w:pPr>
                        </w:p>
                        <w:p w14:paraId="3F8EB375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Joshua Winston</w:t>
                          </w:r>
                        </w:p>
                        <w:p w14:paraId="60875DA7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Education</w:t>
                          </w:r>
                        </w:p>
                        <w:p w14:paraId="4420BAD1" w14:textId="77777777" w:rsidR="00306AE3" w:rsidRDefault="00306AE3">
                          <w:pPr>
                            <w:textDirection w:val="btLr"/>
                          </w:pPr>
                        </w:p>
                        <w:p w14:paraId="36ABB406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David J. Miller II</w:t>
                          </w:r>
                        </w:p>
                        <w:p w14:paraId="74262AAF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Chapter Advisor</w:t>
                          </w:r>
                        </w:p>
                        <w:p w14:paraId="774079FA" w14:textId="77777777" w:rsidR="00306AE3" w:rsidRDefault="00306AE3">
                          <w:pPr>
                            <w:textDirection w:val="btLr"/>
                          </w:pPr>
                        </w:p>
                        <w:p w14:paraId="7F945624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Keith Coleman</w:t>
                          </w:r>
                        </w:p>
                        <w:p w14:paraId="78B999B0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Campus Advisor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11A5DF" id="Rectangle 218" o:spid="_x0000_s1026" style="position:absolute;left:0;text-align:left;margin-left:-57pt;margin-top:22.05pt;width:110.25pt;height:584.25pt;z-index:251659264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" filled="f" stroked="f">
              <v:textbox inset="2.53958mm,1.2694mm,2.53958mm,1.2694mm">
                <w:txbxContent>
                  <w:p w14:paraId="5C45287D" w14:textId="77777777" w:rsidR="00306AE3" w:rsidRDefault="004D3B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  <w:t>Ahmad Joyner</w:t>
                    </w:r>
                  </w:p>
                  <w:p w14:paraId="642F1C20" w14:textId="77777777" w:rsidR="00306AE3" w:rsidRDefault="007476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President</w:t>
                    </w:r>
                  </w:p>
                  <w:p w14:paraId="7E56D3DC" w14:textId="77777777" w:rsidR="00306AE3" w:rsidRDefault="00306AE3">
                    <w:pPr>
                      <w:spacing w:line="240" w:lineRule="auto"/>
                      <w:textDirection w:val="btLr"/>
                    </w:pPr>
                  </w:p>
                  <w:p w14:paraId="640A8FC3" w14:textId="77777777" w:rsidR="00306AE3" w:rsidRDefault="004D3B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Nasir McDaniel-Moore</w:t>
                    </w:r>
                  </w:p>
                  <w:p w14:paraId="043A1AF6" w14:textId="77777777" w:rsidR="00306AE3" w:rsidRDefault="007476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  <w:vertAlign w:val="superscript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 xml:space="preserve"> Vice President</w:t>
                    </w:r>
                  </w:p>
                  <w:p w14:paraId="44291128" w14:textId="77777777" w:rsidR="00306AE3" w:rsidRDefault="00306AE3">
                    <w:pPr>
                      <w:textDirection w:val="btLr"/>
                    </w:pPr>
                  </w:p>
                  <w:p w14:paraId="7683F170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Jordan Collins</w:t>
                    </w:r>
                  </w:p>
                  <w:p w14:paraId="3ED24196" w14:textId="77777777" w:rsidR="00306AE3" w:rsidRDefault="0074763F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  <w:vertAlign w:val="superscript"/>
                      </w:rPr>
                      <w:t>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 xml:space="preserve"> Vice President</w:t>
                    </w:r>
                  </w:p>
                  <w:p w14:paraId="232AE08D" w14:textId="77777777" w:rsidR="0075355A" w:rsidRDefault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</w:pPr>
                  </w:p>
                  <w:p w14:paraId="3EF53885" w14:textId="77777777" w:rsidR="0075355A" w:rsidRPr="00962E03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</w:pPr>
                    <w:r w:rsidRPr="00962E03"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  <w:t>Bryce Harris</w:t>
                    </w:r>
                  </w:p>
                  <w:p w14:paraId="6086221A" w14:textId="77777777" w:rsidR="00306AE3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  <w:t>Secretary</w:t>
                    </w:r>
                  </w:p>
                  <w:p w14:paraId="14D72CD8" w14:textId="77777777" w:rsidR="0075355A" w:rsidRPr="0075355A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</w:pPr>
                  </w:p>
                  <w:p w14:paraId="1DE01571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Joe White</w:t>
                    </w:r>
                  </w:p>
                  <w:p w14:paraId="38A341A7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Treasurer</w:t>
                    </w:r>
                  </w:p>
                  <w:p w14:paraId="6A1A86F2" w14:textId="77777777" w:rsidR="00306AE3" w:rsidRDefault="00306AE3">
                    <w:pPr>
                      <w:textDirection w:val="btLr"/>
                    </w:pPr>
                  </w:p>
                  <w:p w14:paraId="16B7E59B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Jeffrey McKenzie</w:t>
                    </w:r>
                  </w:p>
                  <w:p w14:paraId="27F0302B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BBB</w:t>
                    </w:r>
                  </w:p>
                  <w:p w14:paraId="4474B8B0" w14:textId="77777777" w:rsidR="00306AE3" w:rsidRDefault="00306AE3">
                    <w:pPr>
                      <w:textDirection w:val="btLr"/>
                    </w:pPr>
                  </w:p>
                  <w:p w14:paraId="4CDE1453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Curtis Shannon Jr.</w:t>
                    </w:r>
                  </w:p>
                  <w:p w14:paraId="7EBE8C90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Social Action</w:t>
                    </w:r>
                  </w:p>
                  <w:p w14:paraId="6F237D66" w14:textId="77777777" w:rsidR="00306AE3" w:rsidRDefault="00306AE3">
                    <w:pPr>
                      <w:textDirection w:val="btLr"/>
                    </w:pPr>
                  </w:p>
                  <w:p w14:paraId="3F8EB375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Joshua Winston</w:t>
                    </w:r>
                  </w:p>
                  <w:p w14:paraId="60875DA7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Education</w:t>
                    </w:r>
                  </w:p>
                  <w:p w14:paraId="4420BAD1" w14:textId="77777777" w:rsidR="00306AE3" w:rsidRDefault="00306AE3">
                    <w:pPr>
                      <w:textDirection w:val="btLr"/>
                    </w:pPr>
                  </w:p>
                  <w:p w14:paraId="36ABB406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David J. Miller II</w:t>
                    </w:r>
                  </w:p>
                  <w:p w14:paraId="74262AAF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Chapter Advisor</w:t>
                    </w:r>
                  </w:p>
                  <w:p w14:paraId="774079FA" w14:textId="77777777" w:rsidR="00306AE3" w:rsidRDefault="00306AE3">
                    <w:pPr>
                      <w:textDirection w:val="btLr"/>
                    </w:pPr>
                  </w:p>
                  <w:p w14:paraId="7F945624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Keith Coleman</w:t>
                    </w:r>
                  </w:p>
                  <w:p w14:paraId="78B999B0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Campus Advisor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ocumentProtection w:edit="forms" w:enforcement="1" w:cryptProviderType="rsaAES" w:cryptAlgorithmClass="hash" w:cryptAlgorithmType="typeAny" w:cryptAlgorithmSid="14" w:cryptSpinCount="100000" w:hash="Eowyirit7L/D90TtNhLoNqcSuFrxfTJ3E5rqLTRTnpO1fYMkRRHmc9IzLlFRtx2d/QIBlwxQKX5cIMPgSYL/WA==" w:salt="E5Cpr+dKXHq+lrTSf12XKQ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2C8"/>
    <w:rsid w:val="00022D4A"/>
    <w:rsid w:val="00026D48"/>
    <w:rsid w:val="0005457F"/>
    <w:rsid w:val="00063D8D"/>
    <w:rsid w:val="00065D15"/>
    <w:rsid w:val="00095542"/>
    <w:rsid w:val="000A1723"/>
    <w:rsid w:val="000F4D35"/>
    <w:rsid w:val="0012141C"/>
    <w:rsid w:val="00160AE4"/>
    <w:rsid w:val="00173EAF"/>
    <w:rsid w:val="0017650C"/>
    <w:rsid w:val="00186A0E"/>
    <w:rsid w:val="001A04C2"/>
    <w:rsid w:val="001E5507"/>
    <w:rsid w:val="00217BAC"/>
    <w:rsid w:val="00263AC3"/>
    <w:rsid w:val="00265A56"/>
    <w:rsid w:val="002C1DE1"/>
    <w:rsid w:val="002D0BC2"/>
    <w:rsid w:val="002D6663"/>
    <w:rsid w:val="003008CD"/>
    <w:rsid w:val="00306AE3"/>
    <w:rsid w:val="003239CF"/>
    <w:rsid w:val="00375F7F"/>
    <w:rsid w:val="003B2C6B"/>
    <w:rsid w:val="004024EF"/>
    <w:rsid w:val="00406058"/>
    <w:rsid w:val="00440552"/>
    <w:rsid w:val="00464DF1"/>
    <w:rsid w:val="004D3B3F"/>
    <w:rsid w:val="004F77AF"/>
    <w:rsid w:val="00526FC7"/>
    <w:rsid w:val="00542FC5"/>
    <w:rsid w:val="00555ADB"/>
    <w:rsid w:val="00594211"/>
    <w:rsid w:val="00594802"/>
    <w:rsid w:val="005A4682"/>
    <w:rsid w:val="005B2854"/>
    <w:rsid w:val="00627BB0"/>
    <w:rsid w:val="00633E51"/>
    <w:rsid w:val="00650435"/>
    <w:rsid w:val="00661750"/>
    <w:rsid w:val="006920D6"/>
    <w:rsid w:val="006B2E29"/>
    <w:rsid w:val="006E153F"/>
    <w:rsid w:val="006E2C5B"/>
    <w:rsid w:val="00746282"/>
    <w:rsid w:val="0074763F"/>
    <w:rsid w:val="0075355A"/>
    <w:rsid w:val="007A3A3D"/>
    <w:rsid w:val="007E1CA4"/>
    <w:rsid w:val="0082678D"/>
    <w:rsid w:val="008409E8"/>
    <w:rsid w:val="00844FB5"/>
    <w:rsid w:val="00866FC4"/>
    <w:rsid w:val="008E138E"/>
    <w:rsid w:val="008E410D"/>
    <w:rsid w:val="008F792F"/>
    <w:rsid w:val="009171D7"/>
    <w:rsid w:val="009201D3"/>
    <w:rsid w:val="0095593B"/>
    <w:rsid w:val="00964165"/>
    <w:rsid w:val="009939F0"/>
    <w:rsid w:val="00997DF6"/>
    <w:rsid w:val="009C039F"/>
    <w:rsid w:val="009C290B"/>
    <w:rsid w:val="009C6143"/>
    <w:rsid w:val="009E311D"/>
    <w:rsid w:val="00A4780B"/>
    <w:rsid w:val="00A51961"/>
    <w:rsid w:val="00A529CC"/>
    <w:rsid w:val="00A52B5E"/>
    <w:rsid w:val="00A543AE"/>
    <w:rsid w:val="00A61D75"/>
    <w:rsid w:val="00A7276B"/>
    <w:rsid w:val="00B148E4"/>
    <w:rsid w:val="00B17A08"/>
    <w:rsid w:val="00B35E95"/>
    <w:rsid w:val="00B36FDF"/>
    <w:rsid w:val="00B57DE6"/>
    <w:rsid w:val="00B823E4"/>
    <w:rsid w:val="00BB454C"/>
    <w:rsid w:val="00C076E1"/>
    <w:rsid w:val="00C32DF0"/>
    <w:rsid w:val="00C8162D"/>
    <w:rsid w:val="00C85FB4"/>
    <w:rsid w:val="00C8796C"/>
    <w:rsid w:val="00CB6019"/>
    <w:rsid w:val="00CC0997"/>
    <w:rsid w:val="00D012C8"/>
    <w:rsid w:val="00D11454"/>
    <w:rsid w:val="00D33386"/>
    <w:rsid w:val="00D726FB"/>
    <w:rsid w:val="00D83A55"/>
    <w:rsid w:val="00DA6CD8"/>
    <w:rsid w:val="00DE19AB"/>
    <w:rsid w:val="00E2732E"/>
    <w:rsid w:val="00E65822"/>
    <w:rsid w:val="00ED01A8"/>
    <w:rsid w:val="00ED7E31"/>
    <w:rsid w:val="00F0280F"/>
    <w:rsid w:val="00F2242C"/>
    <w:rsid w:val="00F406FF"/>
    <w:rsid w:val="00FE2714"/>
    <w:rsid w:val="00FF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BB658"/>
  <w15:docId w15:val="{A9023528-78B6-6443-AAA4-88FC124A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65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625"/>
  </w:style>
  <w:style w:type="paragraph" w:styleId="Footer">
    <w:name w:val="footer"/>
    <w:basedOn w:val="Normal"/>
    <w:link w:val="FooterChar"/>
    <w:uiPriority w:val="99"/>
    <w:unhideWhenUsed/>
    <w:rsid w:val="00C65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6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4D3B3F"/>
    <w:rPr>
      <w:color w:val="808080"/>
    </w:rPr>
  </w:style>
  <w:style w:type="character" w:styleId="Emphasis">
    <w:name w:val="Emphasis"/>
    <w:basedOn w:val="DefaultParagraphFont"/>
    <w:uiPriority w:val="20"/>
    <w:qFormat/>
    <w:rsid w:val="00594211"/>
    <w:rPr>
      <w:i/>
      <w:iCs/>
    </w:rPr>
  </w:style>
  <w:style w:type="character" w:styleId="Strong">
    <w:name w:val="Strong"/>
    <w:basedOn w:val="DefaultParagraphFont"/>
    <w:uiPriority w:val="22"/>
    <w:qFormat/>
    <w:rsid w:val="00594211"/>
    <w:rPr>
      <w:b/>
      <w:bCs/>
    </w:rPr>
  </w:style>
  <w:style w:type="character" w:customStyle="1" w:styleId="Style1">
    <w:name w:val="Style1"/>
    <w:basedOn w:val="DefaultParagraphFont"/>
    <w:uiPriority w:val="1"/>
    <w:rsid w:val="00B17A08"/>
    <w:rPr>
      <w:b/>
      <w:i/>
      <w:sz w:val="24"/>
    </w:rPr>
  </w:style>
  <w:style w:type="table" w:styleId="TableGrid">
    <w:name w:val="Table Grid"/>
    <w:basedOn w:val="TableNormal"/>
    <w:uiPriority w:val="39"/>
    <w:rsid w:val="00DA6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joyner/Desktop/ncat%20fall%2021/Eta%20Business/chapter_report-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3C343171830E45A336794E8C3A0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A40800-BF73-064E-B122-C4D956B802FF}"/>
      </w:docPartPr>
      <w:docPartBody>
        <w:p w:rsidR="00000000" w:rsidRDefault="00C1075B">
          <w:pPr>
            <w:pStyle w:val="433C343171830E45A336794E8C3A03D4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47170384651AAF4E8875048960588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3BA8C-42CA-0448-A46B-3387F485278C}"/>
      </w:docPartPr>
      <w:docPartBody>
        <w:p w:rsidR="00000000" w:rsidRDefault="00C1075B">
          <w:pPr>
            <w:pStyle w:val="47170384651AAF4E887504896058814F"/>
          </w:pPr>
          <w:r>
            <w:rPr>
              <w:rStyle w:val="PlaceholderText"/>
            </w:rPr>
            <w:t>Enter a decimal amount</w:t>
          </w:r>
        </w:p>
      </w:docPartBody>
    </w:docPart>
    <w:docPart>
      <w:docPartPr>
        <w:name w:val="E39279D9A062964598E48233AEA8F7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C64E2-603A-F84D-81CA-29B72D2EEBA6}"/>
      </w:docPartPr>
      <w:docPartBody>
        <w:p w:rsidR="00000000" w:rsidRDefault="00C1075B">
          <w:pPr>
            <w:pStyle w:val="E39279D9A062964598E48233AEA8F729"/>
          </w:pPr>
          <w:r w:rsidRPr="00D65A10">
            <w:rPr>
              <w:rStyle w:val="PlaceholderText"/>
            </w:rPr>
            <w:t>Click or tap to enter a date.</w:t>
          </w:r>
        </w:p>
      </w:docPartBody>
    </w:docPart>
    <w:docPart>
      <w:docPartPr>
        <w:name w:val="7318BAD5EBC3684A84E1C1C796B0E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90817B-63C8-4947-9C84-9D703451D8DF}"/>
      </w:docPartPr>
      <w:docPartBody>
        <w:p w:rsidR="00000000" w:rsidRDefault="00C1075B">
          <w:pPr>
            <w:pStyle w:val="7318BAD5EBC3684A84E1C1C796B0ED11"/>
          </w:pPr>
          <w:r>
            <w:rPr>
              <w:rStyle w:val="PlaceholderText"/>
            </w:rPr>
            <w:t xml:space="preserve">Enter the location where this event was held. </w:t>
          </w:r>
        </w:p>
      </w:docPartBody>
    </w:docPart>
    <w:docPart>
      <w:docPartPr>
        <w:name w:val="CC16F07E8C8FCD4DA42DEE9B59FF58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07D65-24F7-C84C-9E08-921173CFF611}"/>
      </w:docPartPr>
      <w:docPartBody>
        <w:p w:rsidR="00000000" w:rsidRDefault="00C1075B">
          <w:pPr>
            <w:pStyle w:val="CC16F07E8C8FCD4DA42DEE9B59FF5829"/>
          </w:pPr>
          <w:r w:rsidRPr="00D65A10">
            <w:rPr>
              <w:rStyle w:val="PlaceholderText"/>
            </w:rPr>
            <w:t>Click or tap to enter a date.</w:t>
          </w:r>
        </w:p>
      </w:docPartBody>
    </w:docPart>
    <w:docPart>
      <w:docPartPr>
        <w:name w:val="66A9ECC3E808664F88C8F8DEC256E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BB9669-6A64-0746-8FC6-267450B447B8}"/>
      </w:docPartPr>
      <w:docPartBody>
        <w:p w:rsidR="00000000" w:rsidRDefault="00C1075B">
          <w:pPr>
            <w:pStyle w:val="66A9ECC3E808664F88C8F8DEC256EBBF"/>
          </w:pPr>
          <w:r>
            <w:rPr>
              <w:rStyle w:val="PlaceholderText"/>
            </w:rPr>
            <w:t>…E</w:t>
          </w:r>
          <w:r w:rsidRPr="00F821FC">
            <w:rPr>
              <w:rStyle w:val="PlaceholderText"/>
            </w:rPr>
            <w:t xml:space="preserve">nter </w:t>
          </w:r>
          <w:r>
            <w:rPr>
              <w:rStyle w:val="PlaceholderText"/>
            </w:rPr>
            <w:t xml:space="preserve">a brief </w:t>
          </w:r>
          <w:bookmarkStart w:id="0" w:name="_Hlk75954009"/>
          <w:r>
            <w:rPr>
              <w:rStyle w:val="PlaceholderText"/>
            </w:rPr>
            <w:t xml:space="preserve">description </w:t>
          </w:r>
          <w:bookmarkEnd w:id="0"/>
          <w:r>
            <w:rPr>
              <w:rStyle w:val="PlaceholderText"/>
            </w:rPr>
            <w:t>of the event/program</w:t>
          </w:r>
          <w:r w:rsidRPr="00F821FC">
            <w:rPr>
              <w:rStyle w:val="PlaceholderText"/>
            </w:rPr>
            <w:t>.</w:t>
          </w:r>
        </w:p>
      </w:docPartBody>
    </w:docPart>
    <w:docPart>
      <w:docPartPr>
        <w:name w:val="64565A757B39474DB99CADF1CC12D5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EA23F-9814-B44E-B548-480ED3949937}"/>
      </w:docPartPr>
      <w:docPartBody>
        <w:p w:rsidR="00000000" w:rsidRDefault="00C1075B">
          <w:pPr>
            <w:pStyle w:val="64565A757B39474DB99CADF1CC12D5AE"/>
          </w:pPr>
          <w:r>
            <w:rPr>
              <w:rStyle w:val="PlaceholderText"/>
            </w:rPr>
            <w:t>Enter the goal of the event/program.</w:t>
          </w:r>
        </w:p>
      </w:docPartBody>
    </w:docPart>
    <w:docPart>
      <w:docPartPr>
        <w:name w:val="F6FB6E09BBE4A74C9FCE377E864667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0DBCF-B103-174B-9979-DBD25C297073}"/>
      </w:docPartPr>
      <w:docPartBody>
        <w:p w:rsidR="00000000" w:rsidRDefault="00C1075B">
          <w:pPr>
            <w:pStyle w:val="F6FB6E09BBE4A74C9FCE377E8646675A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8A80B9F45B14BA45BB77A22D1CA845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6EA4C0-1C09-9244-937E-C0A857185912}"/>
      </w:docPartPr>
      <w:docPartBody>
        <w:p w:rsidR="00000000" w:rsidRDefault="00C1075B">
          <w:pPr>
            <w:pStyle w:val="8A80B9F45B14BA45BB77A22D1CA845B7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F316A748AED29A40829F1F4525C29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12599-5B0B-0744-BB9E-C7E1D649AB83}"/>
      </w:docPartPr>
      <w:docPartBody>
        <w:p w:rsidR="00000000" w:rsidRDefault="00C1075B">
          <w:pPr>
            <w:pStyle w:val="F316A748AED29A40829F1F4525C29A7B"/>
          </w:pPr>
          <w:r>
            <w:rPr>
              <w:rStyle w:val="PlaceholderText"/>
            </w:rPr>
            <w:t>Enter amount.</w:t>
          </w:r>
        </w:p>
      </w:docPartBody>
    </w:docPart>
    <w:docPart>
      <w:docPartPr>
        <w:name w:val="4FD87F5140134F4988BA52DFF0751D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C3DD38-E1ED-4B45-ABCF-A0F5D401B120}"/>
      </w:docPartPr>
      <w:docPartBody>
        <w:p w:rsidR="00000000" w:rsidRDefault="00C1075B">
          <w:pPr>
            <w:pStyle w:val="4FD87F5140134F4988BA52DFF0751D16"/>
          </w:pPr>
          <w:r>
            <w:rPr>
              <w:rStyle w:val="PlaceholderText"/>
            </w:rPr>
            <w:t>#</w:t>
          </w:r>
        </w:p>
      </w:docPartBody>
    </w:docPart>
    <w:docPart>
      <w:docPartPr>
        <w:name w:val="5D0DB485DBFED448807FC8768DC69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D2DEE8-4485-104E-9C29-7570A1ED3DD7}"/>
      </w:docPartPr>
      <w:docPartBody>
        <w:p w:rsidR="00000000" w:rsidRDefault="00C1075B">
          <w:pPr>
            <w:pStyle w:val="5D0DB485DBFED448807FC8768DC6925F"/>
          </w:pPr>
          <w:r>
            <w:rPr>
              <w:rStyle w:val="PlaceholderText"/>
            </w:rPr>
            <w:t>#</w:t>
          </w:r>
        </w:p>
      </w:docPartBody>
    </w:docPart>
    <w:docPart>
      <w:docPartPr>
        <w:name w:val="1FB89EC192C24241B8C208821CCA2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DB0EB-7F5A-A742-AC1C-7E8097513C38}"/>
      </w:docPartPr>
      <w:docPartBody>
        <w:p w:rsidR="00000000" w:rsidRDefault="00C1075B">
          <w:pPr>
            <w:pStyle w:val="1FB89EC192C24241B8C208821CCA27F2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E03CD82E9F9FBE4CBCCE822B658C5E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72F53B-7B52-7A4C-A9BB-DFF0BDAFFB35}"/>
      </w:docPartPr>
      <w:docPartBody>
        <w:p w:rsidR="00000000" w:rsidRDefault="00C1075B">
          <w:pPr>
            <w:pStyle w:val="E03CD82E9F9FBE4CBCCE822B658C5E52"/>
          </w:pPr>
          <w:r w:rsidRPr="00D65A1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75B"/>
    <w:rsid w:val="00C1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33C343171830E45A336794E8C3A03D4">
    <w:name w:val="433C343171830E45A336794E8C3A03D4"/>
  </w:style>
  <w:style w:type="paragraph" w:customStyle="1" w:styleId="47170384651AAF4E887504896058814F">
    <w:name w:val="47170384651AAF4E887504896058814F"/>
  </w:style>
  <w:style w:type="paragraph" w:customStyle="1" w:styleId="E39279D9A062964598E48233AEA8F729">
    <w:name w:val="E39279D9A062964598E48233AEA8F729"/>
  </w:style>
  <w:style w:type="paragraph" w:customStyle="1" w:styleId="7318BAD5EBC3684A84E1C1C796B0ED11">
    <w:name w:val="7318BAD5EBC3684A84E1C1C796B0ED11"/>
  </w:style>
  <w:style w:type="paragraph" w:customStyle="1" w:styleId="CC16F07E8C8FCD4DA42DEE9B59FF5829">
    <w:name w:val="CC16F07E8C8FCD4DA42DEE9B59FF5829"/>
  </w:style>
  <w:style w:type="paragraph" w:customStyle="1" w:styleId="66A9ECC3E808664F88C8F8DEC256EBBF">
    <w:name w:val="66A9ECC3E808664F88C8F8DEC256EBBF"/>
  </w:style>
  <w:style w:type="paragraph" w:customStyle="1" w:styleId="64565A757B39474DB99CADF1CC12D5AE">
    <w:name w:val="64565A757B39474DB99CADF1CC12D5AE"/>
  </w:style>
  <w:style w:type="paragraph" w:customStyle="1" w:styleId="F6FB6E09BBE4A74C9FCE377E8646675A">
    <w:name w:val="F6FB6E09BBE4A74C9FCE377E8646675A"/>
  </w:style>
  <w:style w:type="paragraph" w:customStyle="1" w:styleId="8A80B9F45B14BA45BB77A22D1CA845B7">
    <w:name w:val="8A80B9F45B14BA45BB77A22D1CA845B7"/>
  </w:style>
  <w:style w:type="paragraph" w:customStyle="1" w:styleId="F316A748AED29A40829F1F4525C29A7B">
    <w:name w:val="F316A748AED29A40829F1F4525C29A7B"/>
  </w:style>
  <w:style w:type="paragraph" w:customStyle="1" w:styleId="4FD87F5140134F4988BA52DFF0751D16">
    <w:name w:val="4FD87F5140134F4988BA52DFF0751D16"/>
  </w:style>
  <w:style w:type="paragraph" w:customStyle="1" w:styleId="5D0DB485DBFED448807FC8768DC6925F">
    <w:name w:val="5D0DB485DBFED448807FC8768DC6925F"/>
  </w:style>
  <w:style w:type="paragraph" w:customStyle="1" w:styleId="1FB89EC192C24241B8C208821CCA27F2">
    <w:name w:val="1FB89EC192C24241B8C208821CCA27F2"/>
  </w:style>
  <w:style w:type="paragraph" w:customStyle="1" w:styleId="E03CD82E9F9FBE4CBCCE822B658C5E52">
    <w:name w:val="E03CD82E9F9FBE4CBCCE822B658C5E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dPgcc5TAgQD1JNhbpY3IGZgwgw==">AMUW2mUdcERLMxyY/5yBwlY4ubVTeaTt7Sj84TtfHXIMc2NRh1wnCS8R6uoODYQ3pxU/r5Wz4Qog5UykVBYwZhsqQQuLld6ztgTvEHOZLHZBNKk6PFUHeIBUjrC8nWPP7+YVR/rviaMz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chapter_report-template.dotx</Template>
  <TotalTime>0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Ahmad Joyner</cp:lastModifiedBy>
  <cp:revision>2</cp:revision>
  <cp:lastPrinted>2021-06-06T15:06:00Z</cp:lastPrinted>
  <dcterms:created xsi:type="dcterms:W3CDTF">2021-10-01T16:42:00Z</dcterms:created>
  <dcterms:modified xsi:type="dcterms:W3CDTF">2021-10-01T16:42:00Z</dcterms:modified>
</cp:coreProperties>
</file>